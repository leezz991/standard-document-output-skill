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BF42" w14:textId="025E22F2" w:rsidR="00AF2B76" w:rsidRDefault="00E3333B" w:rsidP="00E3333B">
      <w:pPr>
        <w:pStyle w:val="1"/>
        <w:ind w:firstLine="640"/>
      </w:pPr>
      <w:r>
        <w:rPr>
          <w:rFonts w:hint="eastAsia"/>
        </w:rPr>
        <w:t>一级</w:t>
      </w:r>
    </w:p>
    <w:p w14:paraId="7A7550C8" w14:textId="3D8B4FCC" w:rsidR="00E3333B" w:rsidRDefault="00E3333B" w:rsidP="00E3333B">
      <w:pPr>
        <w:pStyle w:val="2"/>
        <w:ind w:firstLine="640"/>
      </w:pPr>
      <w:r>
        <w:rPr>
          <w:rFonts w:hint="eastAsia"/>
        </w:rPr>
        <w:t>二级</w:t>
      </w:r>
    </w:p>
    <w:p w14:paraId="0514E9EA" w14:textId="00EE6312" w:rsidR="00E3333B" w:rsidRDefault="00E3333B" w:rsidP="00E3333B">
      <w:pPr>
        <w:pStyle w:val="3"/>
        <w:ind w:firstLine="640"/>
      </w:pPr>
      <w:r>
        <w:rPr>
          <w:rFonts w:hint="eastAsia"/>
        </w:rPr>
        <w:t>三级</w:t>
      </w:r>
    </w:p>
    <w:p w14:paraId="4DC78E40" w14:textId="2414C3E3" w:rsidR="00E3333B" w:rsidRDefault="00E3333B" w:rsidP="00E3333B">
      <w:pPr>
        <w:pStyle w:val="4"/>
        <w:ind w:firstLine="640"/>
      </w:pPr>
      <w:r>
        <w:rPr>
          <w:rFonts w:hint="eastAsia"/>
        </w:rPr>
        <w:t>四级</w:t>
      </w:r>
    </w:p>
    <w:p w14:paraId="118BAEB9" w14:textId="5DD95AA8" w:rsidR="00E3333B" w:rsidRPr="00E3333B" w:rsidRDefault="00E3333B" w:rsidP="00E3333B">
      <w:pPr>
        <w:ind w:firstLine="640"/>
      </w:pPr>
      <w:r>
        <w:rPr>
          <w:rFonts w:hint="eastAsia"/>
        </w:rPr>
        <w:t>正文</w:t>
      </w:r>
    </w:p>
    <w:sectPr w:rsidR="00E3333B" w:rsidRPr="00E333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531" w:bottom="1701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10295" w14:textId="77777777" w:rsidR="00845BE3" w:rsidRDefault="00845BE3">
      <w:pPr>
        <w:spacing w:line="240" w:lineRule="auto"/>
        <w:ind w:firstLine="640"/>
      </w:pPr>
      <w:r>
        <w:separator/>
      </w:r>
    </w:p>
  </w:endnote>
  <w:endnote w:type="continuationSeparator" w:id="0">
    <w:p w14:paraId="30549D15" w14:textId="77777777" w:rsidR="00845BE3" w:rsidRDefault="00845BE3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BF4D" w14:textId="77777777" w:rsidR="00AF2B76" w:rsidRDefault="00AF2B76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BF4E" w14:textId="77777777" w:rsidR="00AF2B76" w:rsidRDefault="00AF2B76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BF50" w14:textId="77777777" w:rsidR="00AF2B76" w:rsidRDefault="00AF2B76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67AFC" w14:textId="77777777" w:rsidR="00845BE3" w:rsidRDefault="00845BE3">
      <w:pPr>
        <w:spacing w:line="240" w:lineRule="auto"/>
        <w:ind w:firstLine="640"/>
      </w:pPr>
      <w:r>
        <w:separator/>
      </w:r>
    </w:p>
  </w:footnote>
  <w:footnote w:type="continuationSeparator" w:id="0">
    <w:p w14:paraId="16AF2092" w14:textId="77777777" w:rsidR="00845BE3" w:rsidRDefault="00845BE3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BF4B" w14:textId="77777777" w:rsidR="00AF2B76" w:rsidRDefault="00AF2B76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BF4C" w14:textId="77777777" w:rsidR="00AF2B76" w:rsidRDefault="00AF2B76">
    <w:pPr>
      <w:ind w:firstLine="6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BF4F" w14:textId="77777777" w:rsidR="00AF2B76" w:rsidRDefault="00AF2B76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4DD8C"/>
    <w:multiLevelType w:val="multilevel"/>
    <w:tmpl w:val="4CD4DD8C"/>
    <w:lvl w:ilvl="0">
      <w:start w:val="1"/>
      <w:numFmt w:val="chineseCountingThousand"/>
      <w:pStyle w:val="1"/>
      <w:suff w:val="nothing"/>
      <w:lvlText w:val="%1、"/>
      <w:lvlJc w:val="left"/>
      <w:pPr>
        <w:ind w:left="113" w:hanging="113"/>
      </w:pPr>
      <w:rPr>
        <w:rFonts w:hint="eastAsia"/>
      </w:rPr>
    </w:lvl>
    <w:lvl w:ilvl="1">
      <w:start w:val="1"/>
      <w:numFmt w:val="chineseCountingThousand"/>
      <w:pStyle w:val="2"/>
      <w:suff w:val="nothing"/>
      <w:lvlText w:val="（%2）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3"/>
      <w:suff w:val="nothing"/>
      <w:lvlText w:val="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ind w:left="1984" w:hanging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37777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SystemFonts/>
  <w:bordersDoNotSurroundHeader/>
  <w:bordersDoNotSurroundFooter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JkYTYxNGUzMjFmNjRiMGIyZjIyMzMyZWE4YzIwNmYifQ=="/>
  </w:docVars>
  <w:rsids>
    <w:rsidRoot w:val="002C1604"/>
    <w:rsid w:val="00004B50"/>
    <w:rsid w:val="00022649"/>
    <w:rsid w:val="000315E9"/>
    <w:rsid w:val="0003664E"/>
    <w:rsid w:val="00053E65"/>
    <w:rsid w:val="000576D1"/>
    <w:rsid w:val="00071C81"/>
    <w:rsid w:val="0007243D"/>
    <w:rsid w:val="0007551F"/>
    <w:rsid w:val="00083C02"/>
    <w:rsid w:val="000A272D"/>
    <w:rsid w:val="000B1D96"/>
    <w:rsid w:val="000B5FE3"/>
    <w:rsid w:val="000B784D"/>
    <w:rsid w:val="000C7878"/>
    <w:rsid w:val="000E3EBA"/>
    <w:rsid w:val="000E41AF"/>
    <w:rsid w:val="000E75C6"/>
    <w:rsid w:val="000F2392"/>
    <w:rsid w:val="000F2F7B"/>
    <w:rsid w:val="0011002E"/>
    <w:rsid w:val="001210EA"/>
    <w:rsid w:val="001239FC"/>
    <w:rsid w:val="0014621D"/>
    <w:rsid w:val="00150E86"/>
    <w:rsid w:val="001521EC"/>
    <w:rsid w:val="00157A18"/>
    <w:rsid w:val="001601A8"/>
    <w:rsid w:val="00160AFC"/>
    <w:rsid w:val="001657DE"/>
    <w:rsid w:val="00176612"/>
    <w:rsid w:val="0018156C"/>
    <w:rsid w:val="00185F35"/>
    <w:rsid w:val="00196E70"/>
    <w:rsid w:val="001A5EBF"/>
    <w:rsid w:val="001A7AD9"/>
    <w:rsid w:val="001B1410"/>
    <w:rsid w:val="001B2D42"/>
    <w:rsid w:val="001D4467"/>
    <w:rsid w:val="001D614E"/>
    <w:rsid w:val="001E1318"/>
    <w:rsid w:val="0020034C"/>
    <w:rsid w:val="00200A4B"/>
    <w:rsid w:val="0024313E"/>
    <w:rsid w:val="00275C4F"/>
    <w:rsid w:val="00275DA4"/>
    <w:rsid w:val="00287CE7"/>
    <w:rsid w:val="00296E6F"/>
    <w:rsid w:val="002A2756"/>
    <w:rsid w:val="002B2DA9"/>
    <w:rsid w:val="002B6ECA"/>
    <w:rsid w:val="002C07E6"/>
    <w:rsid w:val="002C1604"/>
    <w:rsid w:val="00303B7D"/>
    <w:rsid w:val="00312E43"/>
    <w:rsid w:val="00332719"/>
    <w:rsid w:val="003426EC"/>
    <w:rsid w:val="00355100"/>
    <w:rsid w:val="0035586C"/>
    <w:rsid w:val="00356DB2"/>
    <w:rsid w:val="0036678B"/>
    <w:rsid w:val="00370423"/>
    <w:rsid w:val="00383824"/>
    <w:rsid w:val="003A5A5F"/>
    <w:rsid w:val="003C5A43"/>
    <w:rsid w:val="003C6A70"/>
    <w:rsid w:val="003C7EA4"/>
    <w:rsid w:val="003E039D"/>
    <w:rsid w:val="003E0E16"/>
    <w:rsid w:val="003F0AE3"/>
    <w:rsid w:val="0040110C"/>
    <w:rsid w:val="00405B60"/>
    <w:rsid w:val="00417B63"/>
    <w:rsid w:val="00424B35"/>
    <w:rsid w:val="00443AE7"/>
    <w:rsid w:val="00445246"/>
    <w:rsid w:val="00492286"/>
    <w:rsid w:val="00495118"/>
    <w:rsid w:val="004A4328"/>
    <w:rsid w:val="004B71B2"/>
    <w:rsid w:val="004E70EF"/>
    <w:rsid w:val="004F5E55"/>
    <w:rsid w:val="00500769"/>
    <w:rsid w:val="00507D35"/>
    <w:rsid w:val="0051295D"/>
    <w:rsid w:val="00527876"/>
    <w:rsid w:val="005427ED"/>
    <w:rsid w:val="00552017"/>
    <w:rsid w:val="00571521"/>
    <w:rsid w:val="00571985"/>
    <w:rsid w:val="00573E5C"/>
    <w:rsid w:val="005A07BD"/>
    <w:rsid w:val="005B75DE"/>
    <w:rsid w:val="005C00F8"/>
    <w:rsid w:val="005C3E9A"/>
    <w:rsid w:val="005E01CB"/>
    <w:rsid w:val="005E40FA"/>
    <w:rsid w:val="005F0B75"/>
    <w:rsid w:val="005F1436"/>
    <w:rsid w:val="00611401"/>
    <w:rsid w:val="00625432"/>
    <w:rsid w:val="00630C00"/>
    <w:rsid w:val="00640D5C"/>
    <w:rsid w:val="00640F33"/>
    <w:rsid w:val="006418D0"/>
    <w:rsid w:val="00652165"/>
    <w:rsid w:val="00652BEB"/>
    <w:rsid w:val="006569B2"/>
    <w:rsid w:val="00666D9A"/>
    <w:rsid w:val="006854FF"/>
    <w:rsid w:val="006857B9"/>
    <w:rsid w:val="006935C4"/>
    <w:rsid w:val="006A10AB"/>
    <w:rsid w:val="006B601B"/>
    <w:rsid w:val="006C25D4"/>
    <w:rsid w:val="006C5E7B"/>
    <w:rsid w:val="006D0A86"/>
    <w:rsid w:val="006D15F7"/>
    <w:rsid w:val="006D3A7C"/>
    <w:rsid w:val="006E0707"/>
    <w:rsid w:val="006E5EC7"/>
    <w:rsid w:val="006E62A5"/>
    <w:rsid w:val="007043D4"/>
    <w:rsid w:val="00753DE4"/>
    <w:rsid w:val="00756B46"/>
    <w:rsid w:val="00757E0C"/>
    <w:rsid w:val="00776295"/>
    <w:rsid w:val="007A4EB1"/>
    <w:rsid w:val="007E3AE4"/>
    <w:rsid w:val="0080417E"/>
    <w:rsid w:val="008077A6"/>
    <w:rsid w:val="00820097"/>
    <w:rsid w:val="00821EB8"/>
    <w:rsid w:val="00825B98"/>
    <w:rsid w:val="00833E44"/>
    <w:rsid w:val="00845BE3"/>
    <w:rsid w:val="00874FFD"/>
    <w:rsid w:val="00887D9C"/>
    <w:rsid w:val="00892360"/>
    <w:rsid w:val="008965A0"/>
    <w:rsid w:val="008B2591"/>
    <w:rsid w:val="008C2883"/>
    <w:rsid w:val="008C3AA5"/>
    <w:rsid w:val="008C720F"/>
    <w:rsid w:val="008D4E8D"/>
    <w:rsid w:val="008E7665"/>
    <w:rsid w:val="008F2CF7"/>
    <w:rsid w:val="008F42DA"/>
    <w:rsid w:val="008F79A4"/>
    <w:rsid w:val="00901702"/>
    <w:rsid w:val="009234AF"/>
    <w:rsid w:val="00926F00"/>
    <w:rsid w:val="009274D0"/>
    <w:rsid w:val="00927AB4"/>
    <w:rsid w:val="00932FAE"/>
    <w:rsid w:val="009347E1"/>
    <w:rsid w:val="009356E0"/>
    <w:rsid w:val="00942A52"/>
    <w:rsid w:val="00944670"/>
    <w:rsid w:val="00947517"/>
    <w:rsid w:val="00952450"/>
    <w:rsid w:val="009849E9"/>
    <w:rsid w:val="009859E2"/>
    <w:rsid w:val="009968BC"/>
    <w:rsid w:val="009A6022"/>
    <w:rsid w:val="009A6E9C"/>
    <w:rsid w:val="009B2CCC"/>
    <w:rsid w:val="009C6106"/>
    <w:rsid w:val="009F50A7"/>
    <w:rsid w:val="00A004D1"/>
    <w:rsid w:val="00A00FC6"/>
    <w:rsid w:val="00A1465F"/>
    <w:rsid w:val="00A2197D"/>
    <w:rsid w:val="00A2566F"/>
    <w:rsid w:val="00A270A6"/>
    <w:rsid w:val="00A30C00"/>
    <w:rsid w:val="00A46842"/>
    <w:rsid w:val="00A533DF"/>
    <w:rsid w:val="00A62733"/>
    <w:rsid w:val="00A64B61"/>
    <w:rsid w:val="00A76B11"/>
    <w:rsid w:val="00A77DD0"/>
    <w:rsid w:val="00A80B55"/>
    <w:rsid w:val="00A81381"/>
    <w:rsid w:val="00A9559B"/>
    <w:rsid w:val="00AA431A"/>
    <w:rsid w:val="00AA7AFA"/>
    <w:rsid w:val="00AF2B76"/>
    <w:rsid w:val="00B07221"/>
    <w:rsid w:val="00B10304"/>
    <w:rsid w:val="00B21CB7"/>
    <w:rsid w:val="00B23982"/>
    <w:rsid w:val="00B27B35"/>
    <w:rsid w:val="00B54035"/>
    <w:rsid w:val="00B574B8"/>
    <w:rsid w:val="00B71687"/>
    <w:rsid w:val="00B760DB"/>
    <w:rsid w:val="00B83ED7"/>
    <w:rsid w:val="00B950F1"/>
    <w:rsid w:val="00BA231C"/>
    <w:rsid w:val="00BA53A0"/>
    <w:rsid w:val="00BB33BB"/>
    <w:rsid w:val="00BB6FEC"/>
    <w:rsid w:val="00BD57CC"/>
    <w:rsid w:val="00BF0641"/>
    <w:rsid w:val="00BF1D30"/>
    <w:rsid w:val="00C059FA"/>
    <w:rsid w:val="00C241D6"/>
    <w:rsid w:val="00C46DEF"/>
    <w:rsid w:val="00C5476A"/>
    <w:rsid w:val="00C610E6"/>
    <w:rsid w:val="00C92CFB"/>
    <w:rsid w:val="00CA1D33"/>
    <w:rsid w:val="00CA35AD"/>
    <w:rsid w:val="00CA40CE"/>
    <w:rsid w:val="00CA584E"/>
    <w:rsid w:val="00CB6B84"/>
    <w:rsid w:val="00CC3367"/>
    <w:rsid w:val="00CC68BE"/>
    <w:rsid w:val="00CD3009"/>
    <w:rsid w:val="00CD72CF"/>
    <w:rsid w:val="00CE15EB"/>
    <w:rsid w:val="00CE44C9"/>
    <w:rsid w:val="00CE77C9"/>
    <w:rsid w:val="00CF15C6"/>
    <w:rsid w:val="00D07B65"/>
    <w:rsid w:val="00D11587"/>
    <w:rsid w:val="00D13A48"/>
    <w:rsid w:val="00D30C13"/>
    <w:rsid w:val="00D5331E"/>
    <w:rsid w:val="00D5482C"/>
    <w:rsid w:val="00D5685B"/>
    <w:rsid w:val="00D621B5"/>
    <w:rsid w:val="00D8328A"/>
    <w:rsid w:val="00DA51F4"/>
    <w:rsid w:val="00DB728A"/>
    <w:rsid w:val="00DD74C3"/>
    <w:rsid w:val="00DE5260"/>
    <w:rsid w:val="00DF390B"/>
    <w:rsid w:val="00E0344E"/>
    <w:rsid w:val="00E07B91"/>
    <w:rsid w:val="00E12F40"/>
    <w:rsid w:val="00E3333B"/>
    <w:rsid w:val="00E34CAF"/>
    <w:rsid w:val="00E34D8A"/>
    <w:rsid w:val="00E51099"/>
    <w:rsid w:val="00E6212C"/>
    <w:rsid w:val="00E75658"/>
    <w:rsid w:val="00E83A71"/>
    <w:rsid w:val="00E879A1"/>
    <w:rsid w:val="00EA360B"/>
    <w:rsid w:val="00EA71A7"/>
    <w:rsid w:val="00EB7723"/>
    <w:rsid w:val="00ED0A40"/>
    <w:rsid w:val="00ED5EE9"/>
    <w:rsid w:val="00F116CD"/>
    <w:rsid w:val="00F17952"/>
    <w:rsid w:val="00F3176F"/>
    <w:rsid w:val="00F31D28"/>
    <w:rsid w:val="00F51157"/>
    <w:rsid w:val="00F6300B"/>
    <w:rsid w:val="00F636D1"/>
    <w:rsid w:val="00F812DE"/>
    <w:rsid w:val="00F91E2A"/>
    <w:rsid w:val="00FC1875"/>
    <w:rsid w:val="00FD69F7"/>
    <w:rsid w:val="00FE1CA5"/>
    <w:rsid w:val="00FE4999"/>
    <w:rsid w:val="00FE7C51"/>
    <w:rsid w:val="00FF1A7C"/>
    <w:rsid w:val="00FF2BCD"/>
    <w:rsid w:val="03B10EED"/>
    <w:rsid w:val="150F5372"/>
    <w:rsid w:val="27206206"/>
    <w:rsid w:val="27806CA5"/>
    <w:rsid w:val="2A545359"/>
    <w:rsid w:val="30B767D7"/>
    <w:rsid w:val="3BE010CF"/>
    <w:rsid w:val="55AE6607"/>
    <w:rsid w:val="5A6776CD"/>
    <w:rsid w:val="6180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6BE9A"/>
  <w15:docId w15:val="{9C06D395-3DF8-4918-8EB6-B22DE125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208521"/>
    <w:qFormat/>
    <w:pPr>
      <w:widowControl w:val="0"/>
      <w:spacing w:line="560" w:lineRule="exact"/>
      <w:ind w:firstLineChars="200" w:firstLine="200"/>
      <w:jc w:val="both"/>
    </w:pPr>
    <w:rPr>
      <w:rFonts w:eastAsia="仿宋_GB2312" w:cstheme="minorBidi"/>
      <w:color w:val="000000" w:themeColor="text1"/>
      <w:kern w:val="2"/>
      <w:sz w:val="32"/>
      <w:szCs w:val="32"/>
    </w:rPr>
  </w:style>
  <w:style w:type="paragraph" w:styleId="1">
    <w:name w:val="heading 1"/>
    <w:next w:val="a"/>
    <w:link w:val="10"/>
    <w:uiPriority w:val="9"/>
    <w:qFormat/>
    <w:pPr>
      <w:numPr>
        <w:numId w:val="1"/>
      </w:numPr>
      <w:spacing w:line="600" w:lineRule="exact"/>
      <w:ind w:left="0" w:firstLineChars="200" w:firstLine="880"/>
      <w:outlineLvl w:val="0"/>
    </w:pPr>
    <w:rPr>
      <w:rFonts w:eastAsia="黑体" w:cs="宋体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rsid w:val="008C3AA5"/>
    <w:pPr>
      <w:numPr>
        <w:ilvl w:val="1"/>
        <w:numId w:val="1"/>
      </w:numPr>
      <w:adjustRightInd w:val="0"/>
      <w:spacing w:line="600" w:lineRule="exact"/>
      <w:ind w:left="0" w:firstLineChars="200" w:firstLine="200"/>
      <w:outlineLvl w:val="1"/>
    </w:pPr>
    <w:rPr>
      <w:rFonts w:eastAsia="楷体_GB2312"/>
      <w:color w:val="000000" w:themeColor="text1"/>
      <w:sz w:val="32"/>
      <w:szCs w:val="32"/>
    </w:rPr>
  </w:style>
  <w:style w:type="paragraph" w:styleId="3">
    <w:name w:val="heading 3"/>
    <w:next w:val="a"/>
    <w:link w:val="30"/>
    <w:uiPriority w:val="9"/>
    <w:unhideWhenUsed/>
    <w:qFormat/>
    <w:pPr>
      <w:numPr>
        <w:ilvl w:val="2"/>
        <w:numId w:val="1"/>
      </w:numPr>
      <w:adjustRightInd w:val="0"/>
      <w:snapToGrid w:val="0"/>
      <w:spacing w:line="600" w:lineRule="exact"/>
      <w:ind w:left="0" w:firstLineChars="200" w:firstLine="880"/>
      <w:outlineLvl w:val="2"/>
    </w:pPr>
    <w:rPr>
      <w:rFonts w:eastAsia="仿宋_GB2312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3AA5"/>
    <w:pPr>
      <w:numPr>
        <w:ilvl w:val="3"/>
        <w:numId w:val="1"/>
      </w:numPr>
      <w:adjustRightInd w:val="0"/>
      <w:snapToGrid w:val="0"/>
      <w:ind w:left="0" w:firstLine="200"/>
      <w:outlineLvl w:val="3"/>
    </w:pPr>
  </w:style>
  <w:style w:type="paragraph" w:styleId="5">
    <w:name w:val="heading 5"/>
    <w:basedOn w:val="4"/>
    <w:next w:val="a"/>
    <w:uiPriority w:val="9"/>
    <w:unhideWhenUsed/>
    <w:qFormat/>
    <w:pPr>
      <w:numPr>
        <w:ilvl w:val="0"/>
        <w:numId w:val="0"/>
      </w:num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8521">
    <w:name w:val="样式 样式 左侧:  2 字符 + 左侧:  0.85 厘米 首行缩进:  2 字符1"/>
    <w:qFormat/>
    <w:pPr>
      <w:widowControl w:val="0"/>
      <w:ind w:left="482" w:firstLineChars="200" w:firstLine="200"/>
      <w:jc w:val="both"/>
    </w:pPr>
    <w:rPr>
      <w:rFonts w:ascii="Calibri" w:hAnsi="Calibri" w:cs="宋体"/>
      <w:sz w:val="21"/>
      <w:szCs w:val="22"/>
    </w:rPr>
  </w:style>
  <w:style w:type="paragraph" w:styleId="a3">
    <w:name w:val="caption"/>
    <w:basedOn w:val="a"/>
    <w:next w:val="a"/>
    <w:uiPriority w:val="35"/>
    <w:unhideWhenUsed/>
    <w:qFormat/>
    <w:pPr>
      <w:spacing w:line="240" w:lineRule="auto"/>
      <w:ind w:firstLineChars="0" w:firstLine="0"/>
      <w:jc w:val="center"/>
    </w:pPr>
    <w:rPr>
      <w:rFonts w:asciiTheme="majorHAnsi" w:hAnsiTheme="majorHAnsi" w:cstheme="majorBidi"/>
      <w:b/>
      <w:szCs w:val="20"/>
    </w:rPr>
  </w:style>
  <w:style w:type="paragraph" w:styleId="a4">
    <w:name w:val="annotation text"/>
    <w:basedOn w:val="a"/>
    <w:link w:val="a5"/>
    <w:uiPriority w:val="99"/>
    <w:unhideWhenUsed/>
    <w:qFormat/>
    <w:pPr>
      <w:jc w:val="left"/>
    </w:pPr>
  </w:style>
  <w:style w:type="paragraph" w:styleId="a6">
    <w:name w:val="Body Text"/>
    <w:basedOn w:val="a"/>
    <w:next w:val="a7"/>
    <w:link w:val="a8"/>
    <w:uiPriority w:val="99"/>
    <w:qFormat/>
    <w:pPr>
      <w:ind w:firstLine="480"/>
    </w:pPr>
  </w:style>
  <w:style w:type="paragraph" w:styleId="a7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c">
    <w:name w:val="Subtitle"/>
    <w:basedOn w:val="a"/>
    <w:next w:val="a"/>
    <w:link w:val="ad"/>
    <w:uiPriority w:val="11"/>
    <w:qFormat/>
    <w:pPr>
      <w:ind w:firstLineChars="0" w:firstLine="0"/>
      <w:jc w:val="center"/>
    </w:pPr>
    <w:rPr>
      <w:rFonts w:ascii="黑体" w:eastAsia="黑体" w:hAnsi="黑体"/>
      <w:sz w:val="28"/>
      <w:szCs w:val="28"/>
    </w:rPr>
  </w:style>
  <w:style w:type="paragraph" w:styleId="ae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af">
    <w:name w:val="Title"/>
    <w:next w:val="a"/>
    <w:qFormat/>
    <w:rsid w:val="00A00FC6"/>
    <w:pPr>
      <w:spacing w:beforeLines="100" w:before="100" w:afterLines="100" w:after="100"/>
      <w:jc w:val="center"/>
    </w:pPr>
    <w:rPr>
      <w:rFonts w:eastAsia="方正小标宋简体"/>
      <w:bCs/>
      <w:color w:val="000000" w:themeColor="text1"/>
      <w:sz w:val="36"/>
      <w:szCs w:val="36"/>
    </w:rPr>
  </w:style>
  <w:style w:type="paragraph" w:styleId="af0">
    <w:name w:val="annotation subject"/>
    <w:basedOn w:val="a4"/>
    <w:next w:val="a4"/>
    <w:link w:val="af1"/>
    <w:uiPriority w:val="99"/>
    <w:semiHidden/>
    <w:unhideWhenUsed/>
    <w:qFormat/>
    <w:rPr>
      <w:b/>
      <w:bCs/>
    </w:rPr>
  </w:style>
  <w:style w:type="table" w:styleId="af2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Pr>
      <w:rFonts w:ascii="楷体" w:eastAsia="楷体" w:hAnsi="楷体" w:cs="Times New Roman"/>
      <w:kern w:val="0"/>
      <w:szCs w:val="24"/>
    </w:rPr>
  </w:style>
  <w:style w:type="character" w:styleId="af4">
    <w:name w:val="Emphasis"/>
    <w:basedOn w:val="a0"/>
    <w:uiPriority w:val="20"/>
    <w:qFormat/>
    <w:rPr>
      <w:i/>
      <w:iCs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 w:cs="宋体"/>
      <w:color w:val="000000"/>
      <w:sz w:val="32"/>
    </w:rPr>
  </w:style>
  <w:style w:type="character" w:customStyle="1" w:styleId="40">
    <w:name w:val="标题 4 字符"/>
    <w:basedOn w:val="a0"/>
    <w:link w:val="4"/>
    <w:uiPriority w:val="9"/>
    <w:qFormat/>
    <w:rsid w:val="008C3AA5"/>
    <w:rPr>
      <w:rFonts w:eastAsia="仿宋_GB2312" w:cstheme="minorBidi"/>
      <w:color w:val="000000" w:themeColor="text1"/>
      <w:kern w:val="2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8C3AA5"/>
    <w:rPr>
      <w:rFonts w:eastAsia="楷体_GB2312"/>
      <w:color w:val="000000" w:themeColor="text1"/>
      <w:sz w:val="32"/>
      <w:szCs w:val="32"/>
    </w:rPr>
  </w:style>
  <w:style w:type="paragraph" w:styleId="af6">
    <w:name w:val="List Paragraph"/>
    <w:basedOn w:val="a"/>
    <w:uiPriority w:val="34"/>
    <w:qFormat/>
    <w:pPr>
      <w:ind w:firstLine="420"/>
    </w:p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仿宋_GB2312" w:hAnsi="Times New Roman" w:cstheme="minorBidi"/>
      <w:color w:val="000000" w:themeColor="text1"/>
      <w:kern w:val="2"/>
      <w:sz w:val="32"/>
      <w:szCs w:val="32"/>
    </w:rPr>
  </w:style>
  <w:style w:type="character" w:customStyle="1" w:styleId="ab">
    <w:name w:val="页眉 字符"/>
    <w:basedOn w:val="a0"/>
    <w:link w:val="aa"/>
    <w:uiPriority w:val="99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a9">
    <w:name w:val="页脚 字符"/>
    <w:basedOn w:val="a0"/>
    <w:link w:val="a7"/>
    <w:uiPriority w:val="99"/>
    <w:qFormat/>
    <w:rPr>
      <w:rFonts w:asciiTheme="minorHAnsi" w:hAnsiTheme="minorHAnsi" w:cstheme="minorBidi"/>
      <w:kern w:val="2"/>
      <w:sz w:val="18"/>
      <w:szCs w:val="18"/>
    </w:r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2">
    <w:name w:val="不明显参考1"/>
    <w:basedOn w:val="a0"/>
    <w:uiPriority w:val="31"/>
    <w:qFormat/>
    <w:rPr>
      <w:smallCaps/>
      <w:color w:val="595959" w:themeColor="text1" w:themeTint="A6"/>
    </w:rPr>
  </w:style>
  <w:style w:type="paragraph" w:customStyle="1" w:styleId="-">
    <w:name w:val="真-正文"/>
    <w:basedOn w:val="a"/>
    <w:link w:val="-0"/>
    <w:qFormat/>
    <w:pPr>
      <w:ind w:firstLine="420"/>
    </w:pPr>
  </w:style>
  <w:style w:type="character" w:customStyle="1" w:styleId="-0">
    <w:name w:val="真-正文 字符"/>
    <w:basedOn w:val="a0"/>
    <w:link w:val="-"/>
    <w:qFormat/>
    <w:rPr>
      <w:rFonts w:asciiTheme="minorHAnsi" w:hAnsiTheme="minorHAnsi" w:cstheme="minorBidi"/>
      <w:kern w:val="2"/>
      <w:sz w:val="21"/>
      <w:szCs w:val="22"/>
    </w:rPr>
  </w:style>
  <w:style w:type="character" w:customStyle="1" w:styleId="ad">
    <w:name w:val="副标题 字符"/>
    <w:basedOn w:val="a0"/>
    <w:link w:val="ac"/>
    <w:uiPriority w:val="11"/>
    <w:qFormat/>
    <w:rPr>
      <w:rFonts w:ascii="黑体" w:eastAsia="黑体" w:hAnsi="黑体" w:cstheme="minorBidi"/>
      <w:color w:val="000000" w:themeColor="text1"/>
      <w:kern w:val="2"/>
      <w:sz w:val="28"/>
      <w:szCs w:val="28"/>
    </w:rPr>
  </w:style>
  <w:style w:type="paragraph" w:customStyle="1" w:styleId="af7">
    <w:name w:val="第三方"/>
    <w:basedOn w:val="a"/>
    <w:link w:val="af8"/>
    <w:qFormat/>
    <w:pPr>
      <w:ind w:firstLineChars="0" w:firstLine="0"/>
    </w:pPr>
    <w:rPr>
      <w:rFonts w:ascii="楷体" w:eastAsia="楷体" w:hAnsi="楷体"/>
    </w:rPr>
  </w:style>
  <w:style w:type="character" w:customStyle="1" w:styleId="af8">
    <w:name w:val="第三方 字符"/>
    <w:basedOn w:val="a0"/>
    <w:link w:val="af7"/>
    <w:qFormat/>
    <w:rPr>
      <w:rFonts w:ascii="楷体" w:eastAsia="楷体" w:hAnsi="楷体" w:cstheme="minorBidi"/>
      <w:kern w:val="2"/>
      <w:sz w:val="24"/>
      <w:szCs w:val="22"/>
    </w:rPr>
  </w:style>
  <w:style w:type="character" w:customStyle="1" w:styleId="a5">
    <w:name w:val="批注文字 字符"/>
    <w:basedOn w:val="a0"/>
    <w:link w:val="a4"/>
    <w:uiPriority w:val="99"/>
    <w:qFormat/>
    <w:rPr>
      <w:rFonts w:ascii="宋体" w:hAnsi="宋体" w:cstheme="minorBidi"/>
      <w:kern w:val="2"/>
      <w:sz w:val="24"/>
      <w:szCs w:val="22"/>
    </w:rPr>
  </w:style>
  <w:style w:type="character" w:customStyle="1" w:styleId="af1">
    <w:name w:val="批注主题 字符"/>
    <w:basedOn w:val="a5"/>
    <w:link w:val="af0"/>
    <w:uiPriority w:val="99"/>
    <w:semiHidden/>
    <w:qFormat/>
    <w:rPr>
      <w:rFonts w:ascii="宋体" w:hAnsi="宋体" w:cstheme="minorBidi"/>
      <w:b/>
      <w:bCs/>
      <w:kern w:val="2"/>
      <w:sz w:val="24"/>
      <w:szCs w:val="22"/>
    </w:rPr>
  </w:style>
  <w:style w:type="paragraph" w:customStyle="1" w:styleId="af9">
    <w:name w:val="默认"/>
    <w:qFormat/>
    <w:pPr>
      <w:spacing w:before="160" w:line="288" w:lineRule="auto"/>
    </w:pPr>
    <w:rPr>
      <w:rFonts w:ascii="Arial Unicode MS" w:eastAsia="Arial Unicode MS" w:hAnsi="Arial Unicode MS" w:cs="Arial Unicode MS" w:hint="eastAsia"/>
      <w:color w:val="000000"/>
      <w:sz w:val="24"/>
      <w:szCs w:val="24"/>
    </w:rPr>
  </w:style>
  <w:style w:type="paragraph" w:customStyle="1" w:styleId="afa">
    <w:name w:val="图表内容"/>
    <w:basedOn w:val="a"/>
    <w:link w:val="afb"/>
    <w:qFormat/>
    <w:pPr>
      <w:spacing w:line="240" w:lineRule="auto"/>
      <w:ind w:firstLineChars="0" w:firstLine="0"/>
      <w:jc w:val="center"/>
    </w:pPr>
    <w:rPr>
      <w:sz w:val="21"/>
    </w:rPr>
  </w:style>
  <w:style w:type="character" w:customStyle="1" w:styleId="afb">
    <w:name w:val="图表内容 字符"/>
    <w:basedOn w:val="a0"/>
    <w:link w:val="afa"/>
    <w:qFormat/>
    <w:rPr>
      <w:rFonts w:ascii="宋体" w:hAnsi="宋体" w:cstheme="minorBidi"/>
      <w:kern w:val="2"/>
      <w:sz w:val="21"/>
      <w:szCs w:val="22"/>
    </w:rPr>
  </w:style>
  <w:style w:type="character" w:customStyle="1" w:styleId="a8">
    <w:name w:val="正文文本 字符"/>
    <w:basedOn w:val="a0"/>
    <w:link w:val="a6"/>
    <w:uiPriority w:val="99"/>
    <w:qFormat/>
    <w:rPr>
      <w:rFonts w:ascii="宋体" w:hAnsi="宋体" w:cstheme="minorBidi"/>
      <w:kern w:val="2"/>
      <w:sz w:val="24"/>
      <w:szCs w:val="22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\&#26700;&#38754;\LQ-Common%20Templates-20241010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B2BAD-F432-49E3-BF39-44293B3CA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LQ-Common Templates-20241010.dotx</Template>
  <TotalTime>28</TotalTime>
  <Pages>1</Pages>
  <Words>7</Words>
  <Characters>8</Characters>
  <Application>Microsoft Office Word</Application>
  <DocSecurity>0</DocSecurity>
  <Lines>2</Lines>
  <Paragraphs>2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刚刚好</dc:creator>
  <cp:lastModifiedBy>Qiang Liu</cp:lastModifiedBy>
  <cp:revision>10</cp:revision>
  <dcterms:created xsi:type="dcterms:W3CDTF">2026-03-04T05:15:00Z</dcterms:created>
  <dcterms:modified xsi:type="dcterms:W3CDTF">2026-06-21T09:50:00Z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reated">
    <vt:lpwstr>星期二, 三月 3日 2026, 1:52:24 下午</vt:lpwstr>
  </property>
  <property fmtid="{D5CDD505-2E9C-101B-9397-08002B2CF9AE}" pid="3" name="date modified">
    <vt:lpwstr>星期三, 三月 4日 2026, 11:35:43 中午</vt:lpwstr>
  </property>
  <property fmtid="{D5CDD505-2E9C-101B-9397-08002B2CF9AE}" pid="4" name="tags">
    <vt:lpwstr/>
  </property>
  <property fmtid="{D5CDD505-2E9C-101B-9397-08002B2CF9AE}" pid="5" name="KSOTemplateDocerSaveRecord">
    <vt:lpwstr>eyJoZGlkIjoiYmQyNmQ1MzczNzY4ZWNlYmM3NWJlNmNkZGM2ZWMyMTEiLCJ1c2VySWQiOiIxNzQ1NzEyNjQxIn0=</vt:lpwstr>
  </property>
  <property fmtid="{D5CDD505-2E9C-101B-9397-08002B2CF9AE}" pid="6" name="KSOProductBuildVer">
    <vt:lpwstr>2052-12.1.0.25225</vt:lpwstr>
  </property>
  <property fmtid="{D5CDD505-2E9C-101B-9397-08002B2CF9AE}" pid="7" name="ICV">
    <vt:lpwstr>60846BEE6E304C5DADFE0C246D567252_13</vt:lpwstr>
  </property>
</Properties>
</file>